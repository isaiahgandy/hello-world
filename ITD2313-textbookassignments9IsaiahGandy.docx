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5AB88631" w:rsidR="00272DDC" w:rsidRPr="006E6826" w:rsidRDefault="00496F89" w:rsidP="007F5540">
            <w:pPr>
              <w:keepNext/>
              <w:keepLines/>
            </w:pPr>
            <w:proofErr w:type="spellStart"/>
            <w:proofErr w:type="gramStart"/>
            <w:r>
              <w:t>Mr.McCammon</w:t>
            </w:r>
            <w:proofErr w:type="spellEnd"/>
            <w:proofErr w:type="gramEnd"/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93161EB" w:rsidR="00272DDC" w:rsidRPr="006E6826" w:rsidRDefault="004F6F66" w:rsidP="007F5540">
            <w:pPr>
              <w:keepNext/>
              <w:keepLines/>
            </w:pPr>
            <w:r>
              <w:t>Isaiah Gandy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71C90C20" w:rsidR="00272DDC" w:rsidRPr="006E6826" w:rsidRDefault="0037072C" w:rsidP="007F5540">
            <w:pPr>
              <w:keepNext/>
              <w:keepLines/>
            </w:pPr>
            <w:r>
              <w:t>7</w:t>
            </w:r>
            <w:r w:rsidR="004F6F66">
              <w:t>/</w:t>
            </w:r>
            <w:r w:rsidR="004F504F">
              <w:t>1</w:t>
            </w:r>
            <w:r>
              <w:t>7</w:t>
            </w:r>
            <w:r w:rsidR="004F6F66">
              <w:t>/2022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7CD59BDF" w14:textId="694B427A" w:rsidR="00BA223D" w:rsidRDefault="0037072C" w:rsidP="0037072C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56103DD" wp14:editId="25DE345E">
            <wp:extent cx="6048375" cy="4733925"/>
            <wp:effectExtent l="0" t="0" r="952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DA14" w14:textId="77777777" w:rsidR="00362E3F" w:rsidRDefault="00362E3F" w:rsidP="00362E3F">
      <w:pPr>
        <w:pStyle w:val="Heading2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Scope</w:t>
      </w:r>
    </w:p>
    <w:p w14:paraId="20902BDA" w14:textId="77777777" w:rsidR="00362E3F" w:rsidRDefault="00362E3F" w:rsidP="00362E3F">
      <w:pPr>
        <w:pStyle w:val="Heading3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D3B45"/>
          <w:sz w:val="36"/>
          <w:szCs w:val="36"/>
        </w:rPr>
        <w:t>Page 192</w:t>
      </w:r>
    </w:p>
    <w:p w14:paraId="55EF03F7" w14:textId="77777777" w:rsidR="00362E3F" w:rsidRDefault="00362E3F" w:rsidP="00362E3F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In the middle of the page is a very small code example block showing the effects of scope.</w:t>
      </w:r>
    </w:p>
    <w:p w14:paraId="0742230E" w14:textId="549D5AA5" w:rsidR="00362E3F" w:rsidRDefault="00C446C2" w:rsidP="0037072C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lastRenderedPageBreak/>
        <w:drawing>
          <wp:inline distT="0" distB="0" distL="0" distR="0" wp14:anchorId="35EF1908" wp14:editId="65EAF02B">
            <wp:extent cx="6309360" cy="4623435"/>
            <wp:effectExtent l="0" t="0" r="0" b="5715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3F64" w14:textId="77777777" w:rsidR="00471BDE" w:rsidRDefault="00471BDE" w:rsidP="00471BDE">
      <w:pPr>
        <w:pStyle w:val="Heading3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D3B45"/>
          <w:sz w:val="36"/>
          <w:szCs w:val="36"/>
        </w:rPr>
        <w:t>Page 194</w:t>
      </w:r>
    </w:p>
    <w:p w14:paraId="5A4FC48E" w14:textId="77777777" w:rsidR="00471BDE" w:rsidRDefault="00471BDE" w:rsidP="00471BDE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 xml:space="preserve">An important note here is that the function that is used in this first code example block is </w:t>
      </w:r>
      <w:proofErr w:type="gramStart"/>
      <w:r>
        <w:rPr>
          <w:color w:val="2D3B45"/>
          <w:sz w:val="33"/>
          <w:szCs w:val="33"/>
        </w:rPr>
        <w:t>actually on</w:t>
      </w:r>
      <w:proofErr w:type="gramEnd"/>
      <w:r>
        <w:rPr>
          <w:color w:val="2D3B45"/>
          <w:sz w:val="33"/>
          <w:szCs w:val="33"/>
        </w:rPr>
        <w:t xml:space="preserve"> page 193 and will need to be entered.  Start this instruction set by entering that code on page 193 and then doing this first code example block on the top 1/4 of the page 194.</w:t>
      </w:r>
    </w:p>
    <w:p w14:paraId="33AB3DC4" w14:textId="3BDEFA35" w:rsidR="00471BDE" w:rsidRDefault="00B72D27" w:rsidP="0037072C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6C0F6BE" wp14:editId="1CD53F02">
            <wp:extent cx="6309360" cy="535622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E858" w14:textId="18EE376D" w:rsidR="00B72D27" w:rsidRPr="00B72D27" w:rsidRDefault="00B72D27" w:rsidP="00B72D27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color w:val="2D3B45"/>
          <w:sz w:val="33"/>
          <w:szCs w:val="33"/>
        </w:rPr>
      </w:pPr>
      <w:r w:rsidRPr="00B72D27">
        <w:rPr>
          <w:color w:val="2D3B45"/>
          <w:sz w:val="33"/>
          <w:szCs w:val="33"/>
        </w:rPr>
        <w:t>The second code example block is about 2/3 the way down on the page.  This also has a small definition of a function at the beginning of the code example block.</w:t>
      </w:r>
    </w:p>
    <w:p w14:paraId="74318BDB" w14:textId="7E901437" w:rsidR="00B72D27" w:rsidRDefault="00B72D27" w:rsidP="0037072C">
      <w:pPr>
        <w:pStyle w:val="Header"/>
        <w:keepNext/>
        <w:keepLines/>
        <w:tabs>
          <w:tab w:val="clear" w:pos="4320"/>
          <w:tab w:val="clear" w:pos="8640"/>
        </w:tabs>
      </w:pPr>
    </w:p>
    <w:p w14:paraId="78646BC7" w14:textId="32513156" w:rsidR="002D2F1C" w:rsidRDefault="002D2F1C" w:rsidP="0037072C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1D5548F" wp14:editId="58EA5F27">
            <wp:extent cx="6309360" cy="5404485"/>
            <wp:effectExtent l="0" t="0" r="0" b="571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41B3" w14:textId="77777777" w:rsidR="002D2F1C" w:rsidRDefault="002D2F1C" w:rsidP="002D2F1C">
      <w:pPr>
        <w:pStyle w:val="Heading3"/>
        <w:shd w:val="clear" w:color="auto" w:fill="FFFFFF"/>
        <w:spacing w:before="90" w:after="90"/>
        <w:rPr>
          <w:rFonts w:ascii="Lato" w:hAnsi="Lato"/>
          <w:b w:val="0"/>
          <w:bCs w:val="0"/>
          <w:color w:val="2D3B45"/>
          <w:sz w:val="36"/>
          <w:szCs w:val="36"/>
        </w:rPr>
      </w:pPr>
      <w:r>
        <w:rPr>
          <w:rFonts w:ascii="Lato" w:hAnsi="Lato"/>
          <w:b w:val="0"/>
          <w:bCs w:val="0"/>
          <w:color w:val="2D3B45"/>
          <w:sz w:val="36"/>
          <w:szCs w:val="36"/>
        </w:rPr>
        <w:t>Page 195</w:t>
      </w:r>
    </w:p>
    <w:p w14:paraId="3C3F34F7" w14:textId="0EB94742" w:rsidR="002D2F1C" w:rsidRDefault="002D2F1C" w:rsidP="002D2F1C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The code example block is on the lower 1/3 of the page.</w:t>
      </w:r>
    </w:p>
    <w:p w14:paraId="74EF69B8" w14:textId="3214C16E" w:rsidR="00C66262" w:rsidRDefault="00C66262" w:rsidP="00C66262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noProof/>
        </w:rPr>
        <w:drawing>
          <wp:inline distT="0" distB="0" distL="0" distR="0" wp14:anchorId="7391B21F" wp14:editId="2A69A612">
            <wp:extent cx="6309360" cy="312991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C26D" w14:textId="77777777" w:rsidR="00C66262" w:rsidRDefault="00C66262" w:rsidP="00C66262">
      <w:pPr>
        <w:pStyle w:val="Heading3"/>
        <w:shd w:val="clear" w:color="auto" w:fill="FFFFFF"/>
        <w:spacing w:before="90" w:after="90"/>
        <w:rPr>
          <w:rFonts w:ascii="Lato" w:hAnsi="Lato"/>
          <w:b w:val="0"/>
          <w:bCs w:val="0"/>
          <w:color w:val="2D3B45"/>
          <w:sz w:val="36"/>
          <w:szCs w:val="36"/>
        </w:rPr>
      </w:pPr>
      <w:r>
        <w:rPr>
          <w:rFonts w:ascii="Lato" w:hAnsi="Lato"/>
          <w:b w:val="0"/>
          <w:bCs w:val="0"/>
          <w:color w:val="2D3B45"/>
          <w:sz w:val="36"/>
          <w:szCs w:val="36"/>
        </w:rPr>
        <w:t>Page 196</w:t>
      </w:r>
    </w:p>
    <w:p w14:paraId="5309B32D" w14:textId="77777777" w:rsidR="00C66262" w:rsidRDefault="00C66262" w:rsidP="00C66262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The first code example block is near the very top of the page before the new subsection on Mapping.</w:t>
      </w:r>
    </w:p>
    <w:p w14:paraId="614D57F9" w14:textId="36495ED3" w:rsidR="00C66262" w:rsidRDefault="00C66262" w:rsidP="00C66262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</w:p>
    <w:p w14:paraId="37C79BA5" w14:textId="5666CCA8" w:rsidR="00F025D6" w:rsidRDefault="00F025D6" w:rsidP="00C66262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noProof/>
        </w:rPr>
        <w:drawing>
          <wp:inline distT="0" distB="0" distL="0" distR="0" wp14:anchorId="64798432" wp14:editId="731A6377">
            <wp:extent cx="6309360" cy="4316730"/>
            <wp:effectExtent l="0" t="0" r="0" b="762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6CB1" w14:textId="30372597" w:rsidR="00F025D6" w:rsidRPr="00F025D6" w:rsidRDefault="00F025D6" w:rsidP="00F025D6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color w:val="2D3B45"/>
          <w:sz w:val="33"/>
          <w:szCs w:val="33"/>
        </w:rPr>
      </w:pPr>
      <w:r w:rsidRPr="00F025D6">
        <w:rPr>
          <w:color w:val="2D3B45"/>
          <w:sz w:val="33"/>
          <w:szCs w:val="33"/>
        </w:rPr>
        <w:t>After the Mapping subsection begins about 1/2 way down the page, the second code example block can be found</w:t>
      </w:r>
    </w:p>
    <w:p w14:paraId="40C63B26" w14:textId="64A71038" w:rsidR="00F025D6" w:rsidRDefault="000A3116" w:rsidP="00C66262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noProof/>
        </w:rPr>
        <w:drawing>
          <wp:inline distT="0" distB="0" distL="0" distR="0" wp14:anchorId="55AD5191" wp14:editId="644C7811">
            <wp:extent cx="6309360" cy="3383915"/>
            <wp:effectExtent l="0" t="0" r="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9BCB" w14:textId="77777777" w:rsidR="000A3116" w:rsidRDefault="000A3116" w:rsidP="000A3116">
      <w:pPr>
        <w:pStyle w:val="Heading2"/>
        <w:shd w:val="clear" w:color="auto" w:fill="FFFFFF"/>
        <w:spacing w:before="90" w:after="90"/>
        <w:rPr>
          <w:rFonts w:ascii="Lato" w:hAnsi="Lato"/>
          <w:b w:val="0"/>
          <w:bCs w:val="0"/>
          <w:color w:val="2D3B45"/>
          <w:sz w:val="43"/>
          <w:szCs w:val="43"/>
        </w:rPr>
      </w:pPr>
      <w:r>
        <w:rPr>
          <w:rFonts w:ascii="Lato" w:hAnsi="Lato"/>
          <w:b w:val="0"/>
          <w:bCs w:val="0"/>
          <w:color w:val="2D3B45"/>
          <w:sz w:val="43"/>
          <w:szCs w:val="43"/>
        </w:rPr>
        <w:t>Filtering</w:t>
      </w:r>
    </w:p>
    <w:p w14:paraId="77D984FF" w14:textId="77777777" w:rsidR="000A3116" w:rsidRDefault="000A3116" w:rsidP="000A3116">
      <w:pPr>
        <w:pStyle w:val="Heading3"/>
        <w:shd w:val="clear" w:color="auto" w:fill="FFFFFF"/>
        <w:spacing w:before="90" w:after="90"/>
        <w:rPr>
          <w:rFonts w:ascii="Lato" w:hAnsi="Lato"/>
          <w:b w:val="0"/>
          <w:bCs w:val="0"/>
          <w:color w:val="2D3B45"/>
          <w:sz w:val="36"/>
          <w:szCs w:val="36"/>
        </w:rPr>
      </w:pPr>
      <w:r>
        <w:rPr>
          <w:rFonts w:ascii="Lato" w:hAnsi="Lato"/>
          <w:b w:val="0"/>
          <w:bCs w:val="0"/>
          <w:color w:val="2D3B45"/>
          <w:sz w:val="36"/>
          <w:szCs w:val="36"/>
        </w:rPr>
        <w:t>Page 197</w:t>
      </w:r>
    </w:p>
    <w:p w14:paraId="6ED02B10" w14:textId="77777777" w:rsidR="000A3116" w:rsidRDefault="000A3116" w:rsidP="000A3116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Just a little below the 1/2 point on the page is the code example block for this page that needs a screen shot captured.</w:t>
      </w:r>
    </w:p>
    <w:p w14:paraId="782631B2" w14:textId="7728AF39" w:rsidR="000A3116" w:rsidRDefault="004B706B" w:rsidP="00C66262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noProof/>
        </w:rPr>
        <w:drawing>
          <wp:inline distT="0" distB="0" distL="0" distR="0" wp14:anchorId="6ED71451" wp14:editId="1DD47BBA">
            <wp:extent cx="6309360" cy="522033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7607" w14:textId="77777777" w:rsidR="00544EE0" w:rsidRDefault="00544EE0" w:rsidP="00544EE0">
      <w:pPr>
        <w:pStyle w:val="Heading2"/>
        <w:shd w:val="clear" w:color="auto" w:fill="FFFFFF"/>
        <w:spacing w:before="90" w:after="90"/>
        <w:rPr>
          <w:rFonts w:ascii="Lato" w:hAnsi="Lato"/>
          <w:b w:val="0"/>
          <w:bCs w:val="0"/>
          <w:color w:val="2D3B45"/>
          <w:sz w:val="43"/>
          <w:szCs w:val="43"/>
        </w:rPr>
      </w:pPr>
      <w:r>
        <w:rPr>
          <w:rFonts w:ascii="Lato" w:hAnsi="Lato"/>
          <w:b w:val="0"/>
          <w:bCs w:val="0"/>
          <w:color w:val="2D3B45"/>
          <w:sz w:val="43"/>
          <w:szCs w:val="43"/>
        </w:rPr>
        <w:t>Reducing</w:t>
      </w:r>
    </w:p>
    <w:p w14:paraId="696FB385" w14:textId="77777777" w:rsidR="00544EE0" w:rsidRDefault="00544EE0" w:rsidP="00544EE0">
      <w:pPr>
        <w:pStyle w:val="Heading3"/>
        <w:shd w:val="clear" w:color="auto" w:fill="FFFFFF"/>
        <w:spacing w:before="90" w:after="90"/>
        <w:rPr>
          <w:rFonts w:ascii="Lato" w:hAnsi="Lato"/>
          <w:b w:val="0"/>
          <w:bCs w:val="0"/>
          <w:color w:val="2D3B45"/>
          <w:sz w:val="36"/>
          <w:szCs w:val="36"/>
        </w:rPr>
      </w:pPr>
      <w:r>
        <w:rPr>
          <w:rFonts w:ascii="Lato" w:hAnsi="Lato"/>
          <w:b w:val="0"/>
          <w:bCs w:val="0"/>
          <w:color w:val="2D3B45"/>
          <w:sz w:val="36"/>
          <w:szCs w:val="36"/>
        </w:rPr>
        <w:t>Page 198</w:t>
      </w:r>
    </w:p>
    <w:p w14:paraId="7D46F25E" w14:textId="77777777" w:rsidR="00544EE0" w:rsidRDefault="00544EE0" w:rsidP="00544EE0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The first code example block is at the top of the page.</w:t>
      </w:r>
    </w:p>
    <w:p w14:paraId="6FDE85BC" w14:textId="2606F07C" w:rsidR="002D2F1C" w:rsidRDefault="002D2F1C" w:rsidP="0037072C">
      <w:pPr>
        <w:pStyle w:val="Header"/>
        <w:keepNext/>
        <w:keepLines/>
        <w:tabs>
          <w:tab w:val="clear" w:pos="4320"/>
          <w:tab w:val="clear" w:pos="8640"/>
        </w:tabs>
      </w:pPr>
    </w:p>
    <w:p w14:paraId="73448D80" w14:textId="424F9985" w:rsidR="008A67C1" w:rsidRDefault="008A67C1" w:rsidP="0037072C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54E5BD11" wp14:editId="0EADF2FD">
            <wp:extent cx="6309360" cy="4032885"/>
            <wp:effectExtent l="0" t="0" r="0" b="571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D4F9" w14:textId="107520B9" w:rsidR="008A67C1" w:rsidRPr="008A67C1" w:rsidRDefault="008A67C1" w:rsidP="008A67C1">
      <w:pPr>
        <w:pStyle w:val="ListParagraph"/>
        <w:numPr>
          <w:ilvl w:val="0"/>
          <w:numId w:val="37"/>
        </w:numPr>
        <w:shd w:val="clear" w:color="auto" w:fill="FFFFFF"/>
        <w:spacing w:before="100" w:beforeAutospacing="1" w:after="100" w:afterAutospacing="1"/>
        <w:rPr>
          <w:color w:val="2D3B45"/>
          <w:sz w:val="33"/>
          <w:szCs w:val="33"/>
        </w:rPr>
      </w:pPr>
      <w:r w:rsidRPr="008A67C1">
        <w:rPr>
          <w:color w:val="2D3B45"/>
          <w:sz w:val="33"/>
          <w:szCs w:val="33"/>
        </w:rPr>
        <w:t>The second code example block is about 3/4 the way down on the page and deals with lambda.</w:t>
      </w:r>
    </w:p>
    <w:p w14:paraId="02C15358" w14:textId="43D4EF7A" w:rsidR="008A67C1" w:rsidRDefault="009B1FEA" w:rsidP="0037072C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14A6C13" wp14:editId="4488814B">
            <wp:extent cx="6309360" cy="4850130"/>
            <wp:effectExtent l="0" t="0" r="0" b="762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FE04" w14:textId="196A975B" w:rsidR="009B1FEA" w:rsidRPr="009B1FEA" w:rsidRDefault="009B1FEA" w:rsidP="009B1FEA">
      <w:pPr>
        <w:pStyle w:val="ListParagraph"/>
        <w:numPr>
          <w:ilvl w:val="0"/>
          <w:numId w:val="37"/>
        </w:numPr>
        <w:shd w:val="clear" w:color="auto" w:fill="FFFFFF"/>
        <w:spacing w:before="100" w:beforeAutospacing="1" w:after="100" w:afterAutospacing="1"/>
        <w:rPr>
          <w:color w:val="2D3B45"/>
          <w:sz w:val="33"/>
          <w:szCs w:val="33"/>
        </w:rPr>
      </w:pPr>
      <w:r w:rsidRPr="009B1FEA">
        <w:rPr>
          <w:color w:val="2D3B45"/>
          <w:sz w:val="33"/>
          <w:szCs w:val="33"/>
        </w:rPr>
        <w:t>The last code example block for this page is at the bottom.  It brings several of the concepts together into a single function.  It does not have a use of it in the example so you will need to write your own use of the function to show it works.</w:t>
      </w:r>
    </w:p>
    <w:p w14:paraId="5AF3F994" w14:textId="77777777" w:rsidR="009B1FEA" w:rsidRPr="0037072C" w:rsidRDefault="009B1FEA" w:rsidP="0037072C">
      <w:pPr>
        <w:pStyle w:val="Header"/>
        <w:keepNext/>
        <w:keepLines/>
        <w:tabs>
          <w:tab w:val="clear" w:pos="4320"/>
          <w:tab w:val="clear" w:pos="8640"/>
        </w:tabs>
      </w:pPr>
    </w:p>
    <w:sectPr w:rsidR="009B1FEA" w:rsidRPr="0037072C" w:rsidSect="00F3639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1DA6C" w14:textId="77777777" w:rsidR="00CF497E" w:rsidRDefault="00CF497E">
      <w:r>
        <w:separator/>
      </w:r>
    </w:p>
  </w:endnote>
  <w:endnote w:type="continuationSeparator" w:id="0">
    <w:p w14:paraId="094C9A18" w14:textId="77777777" w:rsidR="00CF497E" w:rsidRDefault="00CF4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A030F" w14:textId="77777777" w:rsidR="009D0FF5" w:rsidRDefault="009D0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371F5" w14:textId="77777777" w:rsidR="00CF497E" w:rsidRDefault="00CF497E">
      <w:r>
        <w:separator/>
      </w:r>
    </w:p>
  </w:footnote>
  <w:footnote w:type="continuationSeparator" w:id="0">
    <w:p w14:paraId="71739A73" w14:textId="77777777" w:rsidR="00CF497E" w:rsidRDefault="00CF49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D01E1" w14:textId="77777777" w:rsidR="009D0FF5" w:rsidRDefault="009D0F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7ACC" w14:textId="77777777" w:rsidR="009D0FF5" w:rsidRDefault="009D0F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2A6F" w14:textId="77777777" w:rsidR="009D0FF5" w:rsidRDefault="009D0F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7453A"/>
    <w:multiLevelType w:val="multilevel"/>
    <w:tmpl w:val="EFDC6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2176D87"/>
    <w:multiLevelType w:val="multilevel"/>
    <w:tmpl w:val="622EF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7F90C96"/>
    <w:multiLevelType w:val="multilevel"/>
    <w:tmpl w:val="FD4AC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8F514C7"/>
    <w:multiLevelType w:val="multilevel"/>
    <w:tmpl w:val="847E6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815CB1"/>
    <w:multiLevelType w:val="multilevel"/>
    <w:tmpl w:val="94AC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4D5B03"/>
    <w:multiLevelType w:val="multilevel"/>
    <w:tmpl w:val="96969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FB5001"/>
    <w:multiLevelType w:val="multilevel"/>
    <w:tmpl w:val="DAB61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FC2FF9"/>
    <w:multiLevelType w:val="multilevel"/>
    <w:tmpl w:val="5742D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6113A6"/>
    <w:multiLevelType w:val="multilevel"/>
    <w:tmpl w:val="F05CC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331248"/>
    <w:multiLevelType w:val="multilevel"/>
    <w:tmpl w:val="F61AF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900D22"/>
    <w:multiLevelType w:val="multilevel"/>
    <w:tmpl w:val="168C3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585EA8"/>
    <w:multiLevelType w:val="multilevel"/>
    <w:tmpl w:val="58005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AC510E"/>
    <w:multiLevelType w:val="multilevel"/>
    <w:tmpl w:val="94C82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AC39E1"/>
    <w:multiLevelType w:val="multilevel"/>
    <w:tmpl w:val="3DB84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6C82903"/>
    <w:multiLevelType w:val="multilevel"/>
    <w:tmpl w:val="2846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BF658C"/>
    <w:multiLevelType w:val="multilevel"/>
    <w:tmpl w:val="D5E2E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F41F1B"/>
    <w:multiLevelType w:val="multilevel"/>
    <w:tmpl w:val="0DACD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8E7F9B"/>
    <w:multiLevelType w:val="multilevel"/>
    <w:tmpl w:val="7B62F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5FE2FDE"/>
    <w:multiLevelType w:val="multilevel"/>
    <w:tmpl w:val="3BEEA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9E6CF4"/>
    <w:multiLevelType w:val="multilevel"/>
    <w:tmpl w:val="2BF0F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2A4D1E"/>
    <w:multiLevelType w:val="multilevel"/>
    <w:tmpl w:val="6CBE1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08124C"/>
    <w:multiLevelType w:val="multilevel"/>
    <w:tmpl w:val="3328F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A544D0"/>
    <w:multiLevelType w:val="multilevel"/>
    <w:tmpl w:val="2C2A9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6A4340"/>
    <w:multiLevelType w:val="multilevel"/>
    <w:tmpl w:val="47C6F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4A4FCA"/>
    <w:multiLevelType w:val="multilevel"/>
    <w:tmpl w:val="A2505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AE7A0E"/>
    <w:multiLevelType w:val="multilevel"/>
    <w:tmpl w:val="67B64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4C12D4"/>
    <w:multiLevelType w:val="multilevel"/>
    <w:tmpl w:val="23EA3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D921D4"/>
    <w:multiLevelType w:val="multilevel"/>
    <w:tmpl w:val="E7623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B05B03"/>
    <w:multiLevelType w:val="multilevel"/>
    <w:tmpl w:val="85E64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0578774">
    <w:abstractNumId w:val="9"/>
  </w:num>
  <w:num w:numId="2" w16cid:durableId="959411608">
    <w:abstractNumId w:val="7"/>
  </w:num>
  <w:num w:numId="3" w16cid:durableId="2006860172">
    <w:abstractNumId w:val="6"/>
  </w:num>
  <w:num w:numId="4" w16cid:durableId="1408112558">
    <w:abstractNumId w:val="5"/>
  </w:num>
  <w:num w:numId="5" w16cid:durableId="1389182163">
    <w:abstractNumId w:val="4"/>
  </w:num>
  <w:num w:numId="6" w16cid:durableId="1703436702">
    <w:abstractNumId w:val="8"/>
  </w:num>
  <w:num w:numId="7" w16cid:durableId="528882986">
    <w:abstractNumId w:val="3"/>
  </w:num>
  <w:num w:numId="8" w16cid:durableId="2098209677">
    <w:abstractNumId w:val="2"/>
  </w:num>
  <w:num w:numId="9" w16cid:durableId="1161773032">
    <w:abstractNumId w:val="1"/>
  </w:num>
  <w:num w:numId="10" w16cid:durableId="1618366722">
    <w:abstractNumId w:val="0"/>
  </w:num>
  <w:num w:numId="11" w16cid:durableId="769084111">
    <w:abstractNumId w:val="22"/>
  </w:num>
  <w:num w:numId="12" w16cid:durableId="653682630">
    <w:abstractNumId w:val="30"/>
  </w:num>
  <w:num w:numId="13" w16cid:durableId="509174109">
    <w:abstractNumId w:val="20"/>
  </w:num>
  <w:num w:numId="14" w16cid:durableId="1327132788">
    <w:abstractNumId w:val="28"/>
  </w:num>
  <w:num w:numId="15" w16cid:durableId="2050717596">
    <w:abstractNumId w:val="27"/>
  </w:num>
  <w:num w:numId="16" w16cid:durableId="1782263462">
    <w:abstractNumId w:val="41"/>
  </w:num>
  <w:num w:numId="17" w16cid:durableId="1810976265">
    <w:abstractNumId w:val="31"/>
  </w:num>
  <w:num w:numId="18" w16cid:durableId="856119810">
    <w:abstractNumId w:val="17"/>
  </w:num>
  <w:num w:numId="19" w16cid:durableId="2088795794">
    <w:abstractNumId w:val="26"/>
  </w:num>
  <w:num w:numId="20" w16cid:durableId="55668909">
    <w:abstractNumId w:val="29"/>
  </w:num>
  <w:num w:numId="21" w16cid:durableId="29308315">
    <w:abstractNumId w:val="37"/>
  </w:num>
  <w:num w:numId="22" w16cid:durableId="1713529434">
    <w:abstractNumId w:val="39"/>
  </w:num>
  <w:num w:numId="23" w16cid:durableId="1983844942">
    <w:abstractNumId w:val="16"/>
  </w:num>
  <w:num w:numId="24" w16cid:durableId="1044328456">
    <w:abstractNumId w:val="24"/>
  </w:num>
  <w:num w:numId="25" w16cid:durableId="599485364">
    <w:abstractNumId w:val="13"/>
  </w:num>
  <w:num w:numId="26" w16cid:durableId="1162349334">
    <w:abstractNumId w:val="21"/>
  </w:num>
  <w:num w:numId="27" w16cid:durableId="1831211563">
    <w:abstractNumId w:val="18"/>
  </w:num>
  <w:num w:numId="28" w16cid:durableId="2099859511">
    <w:abstractNumId w:val="15"/>
  </w:num>
  <w:num w:numId="29" w16cid:durableId="851990041">
    <w:abstractNumId w:val="23"/>
  </w:num>
  <w:num w:numId="30" w16cid:durableId="1569487623">
    <w:abstractNumId w:val="38"/>
  </w:num>
  <w:num w:numId="31" w16cid:durableId="1587298199">
    <w:abstractNumId w:val="19"/>
  </w:num>
  <w:num w:numId="32" w16cid:durableId="508065624">
    <w:abstractNumId w:val="14"/>
  </w:num>
  <w:num w:numId="33" w16cid:durableId="789130743">
    <w:abstractNumId w:val="36"/>
  </w:num>
  <w:num w:numId="34" w16cid:durableId="1688366646">
    <w:abstractNumId w:val="32"/>
  </w:num>
  <w:num w:numId="35" w16cid:durableId="1712143861">
    <w:abstractNumId w:val="25"/>
  </w:num>
  <w:num w:numId="36" w16cid:durableId="1217279315">
    <w:abstractNumId w:val="34"/>
  </w:num>
  <w:num w:numId="37" w16cid:durableId="1778403097">
    <w:abstractNumId w:val="33"/>
  </w:num>
  <w:num w:numId="38" w16cid:durableId="1079252296">
    <w:abstractNumId w:val="35"/>
  </w:num>
  <w:num w:numId="39" w16cid:durableId="1500996613">
    <w:abstractNumId w:val="4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148A"/>
    <w:rsid w:val="00021B26"/>
    <w:rsid w:val="000234D2"/>
    <w:rsid w:val="00050251"/>
    <w:rsid w:val="00062362"/>
    <w:rsid w:val="00070419"/>
    <w:rsid w:val="00083BFE"/>
    <w:rsid w:val="000929FF"/>
    <w:rsid w:val="00096E18"/>
    <w:rsid w:val="000A0C86"/>
    <w:rsid w:val="000A14BA"/>
    <w:rsid w:val="000A186C"/>
    <w:rsid w:val="000A3116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56EB9"/>
    <w:rsid w:val="001637B6"/>
    <w:rsid w:val="00163AAE"/>
    <w:rsid w:val="001A1A65"/>
    <w:rsid w:val="001C0F98"/>
    <w:rsid w:val="001C1BB2"/>
    <w:rsid w:val="001D2378"/>
    <w:rsid w:val="001E6DC5"/>
    <w:rsid w:val="001E7D64"/>
    <w:rsid w:val="001F4BFB"/>
    <w:rsid w:val="001F7408"/>
    <w:rsid w:val="0020068C"/>
    <w:rsid w:val="002077DE"/>
    <w:rsid w:val="0024000C"/>
    <w:rsid w:val="00241621"/>
    <w:rsid w:val="0024643B"/>
    <w:rsid w:val="00263D8E"/>
    <w:rsid w:val="00267904"/>
    <w:rsid w:val="00272DDC"/>
    <w:rsid w:val="0028774D"/>
    <w:rsid w:val="00290966"/>
    <w:rsid w:val="00290B40"/>
    <w:rsid w:val="00291AA8"/>
    <w:rsid w:val="002A0E97"/>
    <w:rsid w:val="002A31B9"/>
    <w:rsid w:val="002A7C5E"/>
    <w:rsid w:val="002D2F1C"/>
    <w:rsid w:val="002D7ED5"/>
    <w:rsid w:val="002E37EA"/>
    <w:rsid w:val="002E4C58"/>
    <w:rsid w:val="002F442D"/>
    <w:rsid w:val="002F4D16"/>
    <w:rsid w:val="00324F8B"/>
    <w:rsid w:val="00326A34"/>
    <w:rsid w:val="00326FB4"/>
    <w:rsid w:val="003457C5"/>
    <w:rsid w:val="003476EC"/>
    <w:rsid w:val="003537AE"/>
    <w:rsid w:val="00362E3F"/>
    <w:rsid w:val="00364A68"/>
    <w:rsid w:val="0037072C"/>
    <w:rsid w:val="00370AA4"/>
    <w:rsid w:val="003A241A"/>
    <w:rsid w:val="003A46F9"/>
    <w:rsid w:val="003B2EB2"/>
    <w:rsid w:val="003D4FAB"/>
    <w:rsid w:val="003D5324"/>
    <w:rsid w:val="003D5733"/>
    <w:rsid w:val="003F5DDE"/>
    <w:rsid w:val="00400738"/>
    <w:rsid w:val="00403DFB"/>
    <w:rsid w:val="00407477"/>
    <w:rsid w:val="0041239F"/>
    <w:rsid w:val="004169F6"/>
    <w:rsid w:val="00430EE4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61E56"/>
    <w:rsid w:val="0047090F"/>
    <w:rsid w:val="00471BDE"/>
    <w:rsid w:val="0047415B"/>
    <w:rsid w:val="00496F89"/>
    <w:rsid w:val="00497330"/>
    <w:rsid w:val="004A3A77"/>
    <w:rsid w:val="004A4429"/>
    <w:rsid w:val="004B52D3"/>
    <w:rsid w:val="004B706B"/>
    <w:rsid w:val="004C1E16"/>
    <w:rsid w:val="004C6D7B"/>
    <w:rsid w:val="004D1541"/>
    <w:rsid w:val="004E5377"/>
    <w:rsid w:val="004F504F"/>
    <w:rsid w:val="004F6F66"/>
    <w:rsid w:val="00503412"/>
    <w:rsid w:val="005304CC"/>
    <w:rsid w:val="00541EA7"/>
    <w:rsid w:val="00544EE0"/>
    <w:rsid w:val="00552532"/>
    <w:rsid w:val="00554B88"/>
    <w:rsid w:val="005623D4"/>
    <w:rsid w:val="00562B6A"/>
    <w:rsid w:val="0057098F"/>
    <w:rsid w:val="00575FE8"/>
    <w:rsid w:val="0059502E"/>
    <w:rsid w:val="005A59B3"/>
    <w:rsid w:val="005B0D4C"/>
    <w:rsid w:val="005B4DB0"/>
    <w:rsid w:val="005C243B"/>
    <w:rsid w:val="005C5211"/>
    <w:rsid w:val="005C6432"/>
    <w:rsid w:val="005D1C1A"/>
    <w:rsid w:val="005D45A9"/>
    <w:rsid w:val="005E369C"/>
    <w:rsid w:val="005E4743"/>
    <w:rsid w:val="005E5CF9"/>
    <w:rsid w:val="005E5E8A"/>
    <w:rsid w:val="005F7232"/>
    <w:rsid w:val="00600217"/>
    <w:rsid w:val="00600EC9"/>
    <w:rsid w:val="00621A78"/>
    <w:rsid w:val="00622F99"/>
    <w:rsid w:val="00633839"/>
    <w:rsid w:val="00634A91"/>
    <w:rsid w:val="00651CFC"/>
    <w:rsid w:val="00657A13"/>
    <w:rsid w:val="00661EF8"/>
    <w:rsid w:val="006831E1"/>
    <w:rsid w:val="0069127E"/>
    <w:rsid w:val="006943F2"/>
    <w:rsid w:val="006C12D7"/>
    <w:rsid w:val="006C221B"/>
    <w:rsid w:val="006C312A"/>
    <w:rsid w:val="006D6B44"/>
    <w:rsid w:val="006E198A"/>
    <w:rsid w:val="006E69DA"/>
    <w:rsid w:val="006F1212"/>
    <w:rsid w:val="00705BE6"/>
    <w:rsid w:val="00717030"/>
    <w:rsid w:val="00723C7E"/>
    <w:rsid w:val="00733FE2"/>
    <w:rsid w:val="00740074"/>
    <w:rsid w:val="00745367"/>
    <w:rsid w:val="00754238"/>
    <w:rsid w:val="00755C94"/>
    <w:rsid w:val="007777A8"/>
    <w:rsid w:val="00780C6E"/>
    <w:rsid w:val="00795FCA"/>
    <w:rsid w:val="007A68B4"/>
    <w:rsid w:val="007D3F8D"/>
    <w:rsid w:val="007E755A"/>
    <w:rsid w:val="007F327C"/>
    <w:rsid w:val="007F5540"/>
    <w:rsid w:val="007F571F"/>
    <w:rsid w:val="00806989"/>
    <w:rsid w:val="00810278"/>
    <w:rsid w:val="0081330A"/>
    <w:rsid w:val="0081337E"/>
    <w:rsid w:val="0082144A"/>
    <w:rsid w:val="00844205"/>
    <w:rsid w:val="00845FFF"/>
    <w:rsid w:val="00854393"/>
    <w:rsid w:val="008557E0"/>
    <w:rsid w:val="00867BAE"/>
    <w:rsid w:val="00876840"/>
    <w:rsid w:val="008801DF"/>
    <w:rsid w:val="008825B0"/>
    <w:rsid w:val="00891A53"/>
    <w:rsid w:val="008947E3"/>
    <w:rsid w:val="00897BF2"/>
    <w:rsid w:val="008A31F5"/>
    <w:rsid w:val="008A67C1"/>
    <w:rsid w:val="008B20B2"/>
    <w:rsid w:val="008B2B93"/>
    <w:rsid w:val="008B4809"/>
    <w:rsid w:val="008E3E02"/>
    <w:rsid w:val="008E4AF8"/>
    <w:rsid w:val="008E79B1"/>
    <w:rsid w:val="008F3AAC"/>
    <w:rsid w:val="009259D2"/>
    <w:rsid w:val="00931F76"/>
    <w:rsid w:val="00941692"/>
    <w:rsid w:val="00947849"/>
    <w:rsid w:val="0095534D"/>
    <w:rsid w:val="009650B3"/>
    <w:rsid w:val="009663E6"/>
    <w:rsid w:val="00972FE7"/>
    <w:rsid w:val="0098061D"/>
    <w:rsid w:val="009878A7"/>
    <w:rsid w:val="00992B5E"/>
    <w:rsid w:val="009A311F"/>
    <w:rsid w:val="009A4353"/>
    <w:rsid w:val="009B1FEA"/>
    <w:rsid w:val="009C12C0"/>
    <w:rsid w:val="009C13AD"/>
    <w:rsid w:val="009C1AFE"/>
    <w:rsid w:val="009C296E"/>
    <w:rsid w:val="009C5AE1"/>
    <w:rsid w:val="009D0FF5"/>
    <w:rsid w:val="009D3A86"/>
    <w:rsid w:val="009E40A5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0C5"/>
    <w:rsid w:val="00A36811"/>
    <w:rsid w:val="00A44E8D"/>
    <w:rsid w:val="00A46BEA"/>
    <w:rsid w:val="00A52667"/>
    <w:rsid w:val="00A70C6E"/>
    <w:rsid w:val="00A738BC"/>
    <w:rsid w:val="00A84450"/>
    <w:rsid w:val="00A86148"/>
    <w:rsid w:val="00AB7BA8"/>
    <w:rsid w:val="00AC2784"/>
    <w:rsid w:val="00AC511E"/>
    <w:rsid w:val="00AD339A"/>
    <w:rsid w:val="00AD571F"/>
    <w:rsid w:val="00AE49AB"/>
    <w:rsid w:val="00AF4726"/>
    <w:rsid w:val="00AF5CD8"/>
    <w:rsid w:val="00B06F45"/>
    <w:rsid w:val="00B079BF"/>
    <w:rsid w:val="00B13EF9"/>
    <w:rsid w:val="00B21EB5"/>
    <w:rsid w:val="00B33CB9"/>
    <w:rsid w:val="00B45EEE"/>
    <w:rsid w:val="00B54893"/>
    <w:rsid w:val="00B72D27"/>
    <w:rsid w:val="00B73AC4"/>
    <w:rsid w:val="00B84890"/>
    <w:rsid w:val="00B96AE9"/>
    <w:rsid w:val="00BA223D"/>
    <w:rsid w:val="00BB5ED7"/>
    <w:rsid w:val="00BB64C5"/>
    <w:rsid w:val="00BC01C9"/>
    <w:rsid w:val="00BC1A80"/>
    <w:rsid w:val="00BD385C"/>
    <w:rsid w:val="00BE1AD9"/>
    <w:rsid w:val="00BE3EDC"/>
    <w:rsid w:val="00BE73B3"/>
    <w:rsid w:val="00C074BF"/>
    <w:rsid w:val="00C17736"/>
    <w:rsid w:val="00C20AAC"/>
    <w:rsid w:val="00C21718"/>
    <w:rsid w:val="00C23549"/>
    <w:rsid w:val="00C446C2"/>
    <w:rsid w:val="00C47F8B"/>
    <w:rsid w:val="00C513CA"/>
    <w:rsid w:val="00C5229C"/>
    <w:rsid w:val="00C60967"/>
    <w:rsid w:val="00C60E53"/>
    <w:rsid w:val="00C613F8"/>
    <w:rsid w:val="00C66262"/>
    <w:rsid w:val="00C70F72"/>
    <w:rsid w:val="00C7429A"/>
    <w:rsid w:val="00C76CE4"/>
    <w:rsid w:val="00C82862"/>
    <w:rsid w:val="00C82AA7"/>
    <w:rsid w:val="00C83C9E"/>
    <w:rsid w:val="00C85420"/>
    <w:rsid w:val="00C8667C"/>
    <w:rsid w:val="00CB02A1"/>
    <w:rsid w:val="00CE1C06"/>
    <w:rsid w:val="00CE25FD"/>
    <w:rsid w:val="00CE3E94"/>
    <w:rsid w:val="00CF497E"/>
    <w:rsid w:val="00D068CB"/>
    <w:rsid w:val="00D33187"/>
    <w:rsid w:val="00D47651"/>
    <w:rsid w:val="00D52149"/>
    <w:rsid w:val="00D548CC"/>
    <w:rsid w:val="00D62027"/>
    <w:rsid w:val="00D65ECC"/>
    <w:rsid w:val="00D71E52"/>
    <w:rsid w:val="00D72586"/>
    <w:rsid w:val="00D75932"/>
    <w:rsid w:val="00D76BB4"/>
    <w:rsid w:val="00D81515"/>
    <w:rsid w:val="00D82CA2"/>
    <w:rsid w:val="00D833C6"/>
    <w:rsid w:val="00D85748"/>
    <w:rsid w:val="00D96158"/>
    <w:rsid w:val="00DA48F5"/>
    <w:rsid w:val="00DC5902"/>
    <w:rsid w:val="00DE2174"/>
    <w:rsid w:val="00DF7FC4"/>
    <w:rsid w:val="00E00436"/>
    <w:rsid w:val="00E0413C"/>
    <w:rsid w:val="00E070EC"/>
    <w:rsid w:val="00E15542"/>
    <w:rsid w:val="00E2067A"/>
    <w:rsid w:val="00E327C8"/>
    <w:rsid w:val="00E46979"/>
    <w:rsid w:val="00E56A1E"/>
    <w:rsid w:val="00E611CE"/>
    <w:rsid w:val="00E659E8"/>
    <w:rsid w:val="00E6784F"/>
    <w:rsid w:val="00E8629D"/>
    <w:rsid w:val="00E966C6"/>
    <w:rsid w:val="00EA5216"/>
    <w:rsid w:val="00EB1261"/>
    <w:rsid w:val="00EB2D1D"/>
    <w:rsid w:val="00EB502E"/>
    <w:rsid w:val="00EB6ADE"/>
    <w:rsid w:val="00EC79B0"/>
    <w:rsid w:val="00EC7E8B"/>
    <w:rsid w:val="00ED7652"/>
    <w:rsid w:val="00EF3CD6"/>
    <w:rsid w:val="00EF5976"/>
    <w:rsid w:val="00F025D6"/>
    <w:rsid w:val="00F028E3"/>
    <w:rsid w:val="00F0785A"/>
    <w:rsid w:val="00F07B19"/>
    <w:rsid w:val="00F20593"/>
    <w:rsid w:val="00F36394"/>
    <w:rsid w:val="00F4159E"/>
    <w:rsid w:val="00F41CAC"/>
    <w:rsid w:val="00F4304B"/>
    <w:rsid w:val="00F44EBF"/>
    <w:rsid w:val="00F46698"/>
    <w:rsid w:val="00F67336"/>
    <w:rsid w:val="00F8124B"/>
    <w:rsid w:val="00F81438"/>
    <w:rsid w:val="00F8235B"/>
    <w:rsid w:val="00F85426"/>
    <w:rsid w:val="00F86838"/>
    <w:rsid w:val="00FA1DFD"/>
    <w:rsid w:val="00FA5148"/>
    <w:rsid w:val="00FB2540"/>
    <w:rsid w:val="00FB5089"/>
    <w:rsid w:val="00FB5D7D"/>
    <w:rsid w:val="00FC45C4"/>
    <w:rsid w:val="00FE09BE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1"/>
      </w:numPr>
    </w:pPr>
  </w:style>
  <w:style w:type="paragraph" w:styleId="ListBullet2">
    <w:name w:val="List Bullet 2"/>
    <w:basedOn w:val="Normal"/>
    <w:autoRedefine/>
    <w:pPr>
      <w:numPr>
        <w:numId w:val="2"/>
      </w:numPr>
    </w:pPr>
  </w:style>
  <w:style w:type="paragraph" w:styleId="ListBullet3">
    <w:name w:val="List Bullet 3"/>
    <w:basedOn w:val="Normal"/>
    <w:autoRedefine/>
    <w:pPr>
      <w:numPr>
        <w:numId w:val="3"/>
      </w:numPr>
    </w:pPr>
  </w:style>
  <w:style w:type="paragraph" w:styleId="ListBullet4">
    <w:name w:val="List Bullet 4"/>
    <w:basedOn w:val="Normal"/>
    <w:autoRedefine/>
    <w:pPr>
      <w:numPr>
        <w:numId w:val="4"/>
      </w:numPr>
    </w:pPr>
  </w:style>
  <w:style w:type="paragraph" w:styleId="ListBullet5">
    <w:name w:val="List Bullet 5"/>
    <w:basedOn w:val="Normal"/>
    <w:autoRedefine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</Template>
  <TotalTime>0</TotalTime>
  <Pages>10</Pages>
  <Words>239</Words>
  <Characters>1366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Oklahoma State University-Okmulgee</vt:lpstr>
      <vt:lpstr>    Scope</vt:lpstr>
      <vt:lpstr>        Page 192</vt:lpstr>
      <vt:lpstr>        Page 194</vt:lpstr>
      <vt:lpstr>        Page 195</vt:lpstr>
      <vt:lpstr>        Page 196</vt:lpstr>
      <vt:lpstr>    Filtering</vt:lpstr>
      <vt:lpstr>        Page 197</vt:lpstr>
      <vt:lpstr>    Reducing</vt:lpstr>
      <vt:lpstr>        Page 198</vt:lpstr>
    </vt:vector>
  </TitlesOfParts>
  <LinksUpToDate>false</LinksUpToDate>
  <CharactersWithSpaces>1602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2022-07-17T22:53:00Z</dcterms:created>
  <dcterms:modified xsi:type="dcterms:W3CDTF">2022-07-17T22:53:00Z</dcterms:modified>
</cp:coreProperties>
</file>