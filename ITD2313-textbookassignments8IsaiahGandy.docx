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5AB88631" w:rsidR="00272DDC" w:rsidRPr="006E6826" w:rsidRDefault="00496F89" w:rsidP="007F5540">
            <w:pPr>
              <w:keepNext/>
              <w:keepLines/>
            </w:pPr>
            <w:proofErr w:type="spellStart"/>
            <w:proofErr w:type="gramStart"/>
            <w:r>
              <w:t>Mr.McCammon</w:t>
            </w:r>
            <w:proofErr w:type="spellEnd"/>
            <w:proofErr w:type="gramEnd"/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93161EB" w:rsidR="00272DDC" w:rsidRPr="006E6826" w:rsidRDefault="004F6F66" w:rsidP="007F5540">
            <w:pPr>
              <w:keepNext/>
              <w:keepLines/>
            </w:pPr>
            <w:r>
              <w:t>Isaiah Gandy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3D24F0DD" w:rsidR="00272DDC" w:rsidRPr="006E6826" w:rsidRDefault="00291AA8" w:rsidP="007F5540">
            <w:pPr>
              <w:keepNext/>
              <w:keepLines/>
            </w:pPr>
            <w:r>
              <w:t>6</w:t>
            </w:r>
            <w:r w:rsidR="004F6F66">
              <w:t>/</w:t>
            </w:r>
            <w:r w:rsidR="00026EDB">
              <w:t>26</w:t>
            </w:r>
            <w:r w:rsidR="004F6F66">
              <w:t>/2022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0AA9AAAB" w14:textId="77777777" w:rsidR="00180387" w:rsidRDefault="00180387" w:rsidP="00180387">
      <w:pPr>
        <w:pStyle w:val="Heading2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Functions Eliminate Redundancy</w:t>
      </w:r>
    </w:p>
    <w:p w14:paraId="2A05075D" w14:textId="77777777" w:rsidR="00180387" w:rsidRDefault="00180387" w:rsidP="00180387">
      <w:pPr>
        <w:pStyle w:val="Heading3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D3B45"/>
          <w:sz w:val="36"/>
          <w:szCs w:val="36"/>
        </w:rPr>
        <w:t>Page 169</w:t>
      </w:r>
    </w:p>
    <w:p w14:paraId="1DF838D4" w14:textId="17780F1E" w:rsidR="00180387" w:rsidRDefault="00180387" w:rsidP="000046F8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There is an example at the bottom of the page with a function and it being used a few times.  The code example block does end on the end of the page.</w:t>
      </w:r>
    </w:p>
    <w:p w14:paraId="73E8A585" w14:textId="4D2DB820" w:rsidR="0097634C" w:rsidRDefault="0097634C" w:rsidP="0097634C">
      <w:pPr>
        <w:shd w:val="clear" w:color="auto" w:fill="FFFFFF"/>
        <w:spacing w:before="100" w:beforeAutospacing="1" w:after="100" w:afterAutospacing="1"/>
        <w:ind w:left="735"/>
        <w:rPr>
          <w:color w:val="2D3B45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6DFD9164" wp14:editId="21F8BA91">
            <wp:extent cx="4876800" cy="5699667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326" cy="57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DFC7" w14:textId="77777777" w:rsidR="00180387" w:rsidRDefault="00180387" w:rsidP="00180387">
      <w:pPr>
        <w:pStyle w:val="NormalWeb"/>
        <w:shd w:val="clear" w:color="auto" w:fill="FFFFFF"/>
        <w:spacing w:before="180" w:after="180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 xml:space="preserve">There are many pages of reading between the first and second instructions in this assignment.  Do not just skim them.  Read them </w:t>
      </w:r>
      <w:proofErr w:type="gramStart"/>
      <w:r>
        <w:rPr>
          <w:color w:val="2D3B45"/>
          <w:sz w:val="33"/>
          <w:szCs w:val="33"/>
        </w:rPr>
        <w:t>pretty well</w:t>
      </w:r>
      <w:proofErr w:type="gramEnd"/>
      <w:r>
        <w:rPr>
          <w:color w:val="2D3B45"/>
          <w:sz w:val="33"/>
          <w:szCs w:val="33"/>
        </w:rPr>
        <w:t>.  Functions and related topics are very important.</w:t>
      </w:r>
    </w:p>
    <w:p w14:paraId="279DA911" w14:textId="77777777" w:rsidR="00180387" w:rsidRDefault="00180387" w:rsidP="00180387">
      <w:pPr>
        <w:pStyle w:val="Heading1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Design with Recursive Functions</w:t>
      </w:r>
    </w:p>
    <w:p w14:paraId="666BA77F" w14:textId="77777777" w:rsidR="00180387" w:rsidRDefault="00180387" w:rsidP="00180387">
      <w:pPr>
        <w:pStyle w:val="Heading2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Defining a Recursive Function</w:t>
      </w:r>
    </w:p>
    <w:p w14:paraId="4B05A76D" w14:textId="77777777" w:rsidR="00180387" w:rsidRDefault="00180387" w:rsidP="00180387">
      <w:pPr>
        <w:pStyle w:val="Heading3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D3B45"/>
          <w:sz w:val="36"/>
          <w:szCs w:val="36"/>
        </w:rPr>
        <w:t>Page 176</w:t>
      </w:r>
    </w:p>
    <w:p w14:paraId="32F4D6D7" w14:textId="54898B52" w:rsidR="00180387" w:rsidRDefault="00180387" w:rsidP="000046F8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About 2/3 ways down, the first code example block on this page is not a recursive function but should be done.  You will need to add the code to execute the function though.</w:t>
      </w:r>
    </w:p>
    <w:p w14:paraId="3BB2A46D" w14:textId="0795BF1C" w:rsidR="0084197D" w:rsidRDefault="0084197D" w:rsidP="0084197D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noProof/>
        </w:rPr>
        <w:drawing>
          <wp:inline distT="0" distB="0" distL="0" distR="0" wp14:anchorId="16D13804" wp14:editId="735EB6AF">
            <wp:extent cx="6296025" cy="6381750"/>
            <wp:effectExtent l="0" t="0" r="952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D290" w14:textId="10C413CE" w:rsidR="00180387" w:rsidRDefault="00180387" w:rsidP="000046F8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 xml:space="preserve">The last code example </w:t>
      </w:r>
      <w:proofErr w:type="gramStart"/>
      <w:r>
        <w:rPr>
          <w:color w:val="2D3B45"/>
          <w:sz w:val="33"/>
          <w:szCs w:val="33"/>
        </w:rPr>
        <w:t>block</w:t>
      </w:r>
      <w:proofErr w:type="gramEnd"/>
      <w:r>
        <w:rPr>
          <w:color w:val="2D3B45"/>
          <w:sz w:val="33"/>
          <w:szCs w:val="33"/>
        </w:rPr>
        <w:t xml:space="preserve"> which is at the bottom, is a recursive function.  You will again need to add the code to execute the function.</w:t>
      </w:r>
    </w:p>
    <w:p w14:paraId="4D387198" w14:textId="5C469F8D" w:rsidR="0084197D" w:rsidRDefault="0084197D" w:rsidP="0084197D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noProof/>
        </w:rPr>
        <w:drawing>
          <wp:inline distT="0" distB="0" distL="0" distR="0" wp14:anchorId="1C63CD6D" wp14:editId="653F6137">
            <wp:extent cx="6309360" cy="649033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E410" w14:textId="77777777" w:rsidR="00180387" w:rsidRDefault="00180387" w:rsidP="00180387">
      <w:pPr>
        <w:pStyle w:val="Heading3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D3B45"/>
          <w:sz w:val="36"/>
          <w:szCs w:val="36"/>
        </w:rPr>
        <w:t>Page 177</w:t>
      </w:r>
    </w:p>
    <w:p w14:paraId="4B9DF621" w14:textId="6E80A5FF" w:rsidR="00180387" w:rsidRDefault="00180387" w:rsidP="000046F8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In the middle of the page is another recursive code example block. You will need to add in the execute code on this one also.</w:t>
      </w:r>
    </w:p>
    <w:p w14:paraId="586D1C86" w14:textId="390E350E" w:rsidR="00244B38" w:rsidRDefault="00244B38" w:rsidP="00244B38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noProof/>
        </w:rPr>
        <w:drawing>
          <wp:inline distT="0" distB="0" distL="0" distR="0" wp14:anchorId="7116351F" wp14:editId="5ADB96E7">
            <wp:extent cx="6309360" cy="48641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24C" w14:textId="2AD18BDA" w:rsidR="00180387" w:rsidRDefault="00180387" w:rsidP="000046F8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 xml:space="preserve">The code example </w:t>
      </w:r>
      <w:proofErr w:type="gramStart"/>
      <w:r>
        <w:rPr>
          <w:color w:val="2D3B45"/>
          <w:sz w:val="33"/>
          <w:szCs w:val="33"/>
        </w:rPr>
        <w:t>block</w:t>
      </w:r>
      <w:proofErr w:type="gramEnd"/>
      <w:r>
        <w:rPr>
          <w:color w:val="2D3B45"/>
          <w:sz w:val="33"/>
          <w:szCs w:val="33"/>
        </w:rPr>
        <w:t xml:space="preserve"> on the bottom of the page spills onto the next page.  The screen shots for that one will go on that page.</w:t>
      </w:r>
    </w:p>
    <w:p w14:paraId="43EEE96F" w14:textId="41DB6881" w:rsidR="00400840" w:rsidRDefault="00400840" w:rsidP="00400840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noProof/>
        </w:rPr>
        <w:drawing>
          <wp:inline distT="0" distB="0" distL="0" distR="0" wp14:anchorId="1944E7B8" wp14:editId="519299BF">
            <wp:extent cx="6309360" cy="3559175"/>
            <wp:effectExtent l="0" t="0" r="0" b="317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4D13" w14:textId="77777777" w:rsidR="00180387" w:rsidRDefault="00180387" w:rsidP="00180387">
      <w:pPr>
        <w:pStyle w:val="Heading2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Tracing a Recursive Function</w:t>
      </w:r>
    </w:p>
    <w:p w14:paraId="42CFA5F9" w14:textId="77777777" w:rsidR="00180387" w:rsidRDefault="00180387" w:rsidP="00180387">
      <w:pPr>
        <w:pStyle w:val="Heading3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D3B45"/>
          <w:sz w:val="36"/>
          <w:szCs w:val="36"/>
        </w:rPr>
        <w:t>Page 178</w:t>
      </w:r>
    </w:p>
    <w:p w14:paraId="331F13A8" w14:textId="0539892E" w:rsidR="00180387" w:rsidRDefault="00180387" w:rsidP="000046F8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The code example block that end on the top of the page started on the bottom of the previous page.  Put the screen shot here for that code example block.</w:t>
      </w:r>
    </w:p>
    <w:p w14:paraId="0B505BFE" w14:textId="24E5CE2E" w:rsidR="00236427" w:rsidRDefault="00236427" w:rsidP="00236427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noProof/>
        </w:rPr>
        <w:drawing>
          <wp:inline distT="0" distB="0" distL="0" distR="0" wp14:anchorId="1F238950" wp14:editId="7C57DA1E">
            <wp:extent cx="6309360" cy="688467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D179" w14:textId="080E1BB5" w:rsidR="00180387" w:rsidRDefault="00180387" w:rsidP="000046F8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At the bottom of the page is another recursive function in a new subsection.  You will need to add in the code to execute that function also.</w:t>
      </w:r>
    </w:p>
    <w:p w14:paraId="2049A741" w14:textId="7B5B323D" w:rsidR="00671F22" w:rsidRDefault="001323EA" w:rsidP="00671F22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noProof/>
        </w:rPr>
        <w:drawing>
          <wp:inline distT="0" distB="0" distL="0" distR="0" wp14:anchorId="74A35554" wp14:editId="5FA5EBAE">
            <wp:extent cx="6309360" cy="6656070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E6B2" w14:textId="77777777" w:rsidR="00180387" w:rsidRDefault="00180387" w:rsidP="00180387">
      <w:pPr>
        <w:pStyle w:val="Heading2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Recursive Sentence Structure</w:t>
      </w:r>
    </w:p>
    <w:p w14:paraId="62582F67" w14:textId="77777777" w:rsidR="00180387" w:rsidRDefault="00180387" w:rsidP="00180387">
      <w:pPr>
        <w:pStyle w:val="Heading3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D3B45"/>
          <w:sz w:val="36"/>
          <w:szCs w:val="36"/>
        </w:rPr>
        <w:t>Page 179</w:t>
      </w:r>
    </w:p>
    <w:p w14:paraId="6C1F5C1B" w14:textId="77777777" w:rsidR="00180387" w:rsidRDefault="00180387" w:rsidP="000046F8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The code for some items for this is not there.  This is more a theoretical example.  So do not try and make screenshots on it.</w:t>
      </w:r>
    </w:p>
    <w:p w14:paraId="0A1D61E9" w14:textId="77777777" w:rsidR="00180387" w:rsidRDefault="00180387" w:rsidP="00180387">
      <w:pPr>
        <w:pStyle w:val="Heading2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Infinite Recursion</w:t>
      </w:r>
    </w:p>
    <w:p w14:paraId="2441E2EA" w14:textId="77777777" w:rsidR="00180387" w:rsidRDefault="00180387" w:rsidP="00180387">
      <w:pPr>
        <w:pStyle w:val="Heading3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D3B45"/>
          <w:sz w:val="36"/>
          <w:szCs w:val="36"/>
        </w:rPr>
        <w:t>Page 180</w:t>
      </w:r>
    </w:p>
    <w:p w14:paraId="0EAAF87D" w14:textId="6A9814A8" w:rsidR="00180387" w:rsidRDefault="00180387" w:rsidP="000046F8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Yes, there is a code example block of infinite recursion. It will cause an error.  You are to do the code example block and capture the resulting error.</w:t>
      </w:r>
    </w:p>
    <w:p w14:paraId="675D73C7" w14:textId="28D8707D" w:rsidR="00813F05" w:rsidRDefault="00813F05" w:rsidP="00813F05">
      <w:p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noProof/>
        </w:rPr>
        <w:drawing>
          <wp:inline distT="0" distB="0" distL="0" distR="0" wp14:anchorId="12603E82" wp14:editId="5F1EBEDF">
            <wp:extent cx="6309360" cy="634746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4031" w14:textId="0D14DD65" w:rsidR="00931F76" w:rsidRDefault="00931F76" w:rsidP="00740074">
      <w:pPr>
        <w:pStyle w:val="Header"/>
        <w:keepNext/>
        <w:keepLines/>
        <w:tabs>
          <w:tab w:val="clear" w:pos="4320"/>
          <w:tab w:val="clear" w:pos="8640"/>
        </w:tabs>
      </w:pPr>
    </w:p>
    <w:sectPr w:rsidR="00931F76" w:rsidSect="00F3639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91CFF" w14:textId="77777777" w:rsidR="000046F8" w:rsidRDefault="000046F8">
      <w:r>
        <w:separator/>
      </w:r>
    </w:p>
  </w:endnote>
  <w:endnote w:type="continuationSeparator" w:id="0">
    <w:p w14:paraId="13C65905" w14:textId="77777777" w:rsidR="000046F8" w:rsidRDefault="00004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A030F" w14:textId="77777777" w:rsidR="009D0FF5" w:rsidRDefault="009D0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BB4AB" w14:textId="77777777" w:rsidR="000046F8" w:rsidRDefault="000046F8">
      <w:r>
        <w:separator/>
      </w:r>
    </w:p>
  </w:footnote>
  <w:footnote w:type="continuationSeparator" w:id="0">
    <w:p w14:paraId="5F5FFC3B" w14:textId="77777777" w:rsidR="000046F8" w:rsidRDefault="000046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D01E1" w14:textId="77777777" w:rsidR="009D0FF5" w:rsidRDefault="009D0F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7ACC" w14:textId="77777777" w:rsidR="009D0FF5" w:rsidRDefault="009D0F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2A6F" w14:textId="77777777" w:rsidR="009D0FF5" w:rsidRDefault="009D0F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2E9478D"/>
    <w:multiLevelType w:val="multilevel"/>
    <w:tmpl w:val="3FEE1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EB450B"/>
    <w:multiLevelType w:val="multilevel"/>
    <w:tmpl w:val="14323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1C0BEE"/>
    <w:multiLevelType w:val="multilevel"/>
    <w:tmpl w:val="A888F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9B0A84"/>
    <w:multiLevelType w:val="multilevel"/>
    <w:tmpl w:val="1A221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EA5834"/>
    <w:multiLevelType w:val="multilevel"/>
    <w:tmpl w:val="2D36C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D34DB6"/>
    <w:multiLevelType w:val="multilevel"/>
    <w:tmpl w:val="1DE2E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0578774">
    <w:abstractNumId w:val="9"/>
  </w:num>
  <w:num w:numId="2" w16cid:durableId="959411608">
    <w:abstractNumId w:val="7"/>
  </w:num>
  <w:num w:numId="3" w16cid:durableId="2006860172">
    <w:abstractNumId w:val="6"/>
  </w:num>
  <w:num w:numId="4" w16cid:durableId="1408112558">
    <w:abstractNumId w:val="5"/>
  </w:num>
  <w:num w:numId="5" w16cid:durableId="1389182163">
    <w:abstractNumId w:val="4"/>
  </w:num>
  <w:num w:numId="6" w16cid:durableId="1703436702">
    <w:abstractNumId w:val="8"/>
  </w:num>
  <w:num w:numId="7" w16cid:durableId="528882986">
    <w:abstractNumId w:val="3"/>
  </w:num>
  <w:num w:numId="8" w16cid:durableId="2098209677">
    <w:abstractNumId w:val="2"/>
  </w:num>
  <w:num w:numId="9" w16cid:durableId="1161773032">
    <w:abstractNumId w:val="1"/>
  </w:num>
  <w:num w:numId="10" w16cid:durableId="1618366722">
    <w:abstractNumId w:val="0"/>
  </w:num>
  <w:num w:numId="11" w16cid:durableId="77408775">
    <w:abstractNumId w:val="15"/>
  </w:num>
  <w:num w:numId="12" w16cid:durableId="424813915">
    <w:abstractNumId w:val="17"/>
  </w:num>
  <w:num w:numId="13" w16cid:durableId="1076244157">
    <w:abstractNumId w:val="14"/>
  </w:num>
  <w:num w:numId="14" w16cid:durableId="1272781511">
    <w:abstractNumId w:val="16"/>
  </w:num>
  <w:num w:numId="15" w16cid:durableId="132604704">
    <w:abstractNumId w:val="13"/>
  </w:num>
  <w:num w:numId="16" w16cid:durableId="358356608">
    <w:abstractNumId w:val="1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46F8"/>
    <w:rsid w:val="000052DD"/>
    <w:rsid w:val="0002148A"/>
    <w:rsid w:val="000234D2"/>
    <w:rsid w:val="00026EDB"/>
    <w:rsid w:val="00050251"/>
    <w:rsid w:val="00062362"/>
    <w:rsid w:val="00070419"/>
    <w:rsid w:val="00083BFE"/>
    <w:rsid w:val="00096E18"/>
    <w:rsid w:val="000A0C86"/>
    <w:rsid w:val="000A14BA"/>
    <w:rsid w:val="000D364E"/>
    <w:rsid w:val="000E236D"/>
    <w:rsid w:val="000E24E9"/>
    <w:rsid w:val="000E72D1"/>
    <w:rsid w:val="000F6B06"/>
    <w:rsid w:val="00103B2E"/>
    <w:rsid w:val="0011351B"/>
    <w:rsid w:val="001212C7"/>
    <w:rsid w:val="001323EA"/>
    <w:rsid w:val="00132B06"/>
    <w:rsid w:val="00136515"/>
    <w:rsid w:val="00156EB9"/>
    <w:rsid w:val="001637B6"/>
    <w:rsid w:val="00163AAE"/>
    <w:rsid w:val="00180387"/>
    <w:rsid w:val="001A1A65"/>
    <w:rsid w:val="001C1BB2"/>
    <w:rsid w:val="001D2378"/>
    <w:rsid w:val="001E6DC5"/>
    <w:rsid w:val="001E7D64"/>
    <w:rsid w:val="001F7408"/>
    <w:rsid w:val="002077DE"/>
    <w:rsid w:val="00236427"/>
    <w:rsid w:val="0024000C"/>
    <w:rsid w:val="00241621"/>
    <w:rsid w:val="00244B38"/>
    <w:rsid w:val="0024643B"/>
    <w:rsid w:val="00263D8E"/>
    <w:rsid w:val="00267904"/>
    <w:rsid w:val="00272DDC"/>
    <w:rsid w:val="0028774D"/>
    <w:rsid w:val="00290966"/>
    <w:rsid w:val="00290B40"/>
    <w:rsid w:val="00291AA8"/>
    <w:rsid w:val="002A0E97"/>
    <w:rsid w:val="002A31B9"/>
    <w:rsid w:val="002A7C5E"/>
    <w:rsid w:val="002D7ED5"/>
    <w:rsid w:val="002E37EA"/>
    <w:rsid w:val="002E4C58"/>
    <w:rsid w:val="002F442D"/>
    <w:rsid w:val="002F4D16"/>
    <w:rsid w:val="00324F8B"/>
    <w:rsid w:val="00326A34"/>
    <w:rsid w:val="003457C5"/>
    <w:rsid w:val="003537AE"/>
    <w:rsid w:val="00364A68"/>
    <w:rsid w:val="003A241A"/>
    <w:rsid w:val="003A46F9"/>
    <w:rsid w:val="003B2EB2"/>
    <w:rsid w:val="003D4FAB"/>
    <w:rsid w:val="003D5324"/>
    <w:rsid w:val="003D5733"/>
    <w:rsid w:val="003F5DDE"/>
    <w:rsid w:val="00400738"/>
    <w:rsid w:val="00400840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090F"/>
    <w:rsid w:val="0047415B"/>
    <w:rsid w:val="00496F89"/>
    <w:rsid w:val="00497330"/>
    <w:rsid w:val="004A3A77"/>
    <w:rsid w:val="004A4429"/>
    <w:rsid w:val="004C1E16"/>
    <w:rsid w:val="004D1541"/>
    <w:rsid w:val="004E5377"/>
    <w:rsid w:val="004F6F66"/>
    <w:rsid w:val="00503412"/>
    <w:rsid w:val="005304CC"/>
    <w:rsid w:val="00541EA7"/>
    <w:rsid w:val="00552532"/>
    <w:rsid w:val="00554B88"/>
    <w:rsid w:val="005623D4"/>
    <w:rsid w:val="00562B6A"/>
    <w:rsid w:val="0057098F"/>
    <w:rsid w:val="00575FE8"/>
    <w:rsid w:val="0059502E"/>
    <w:rsid w:val="005A59B3"/>
    <w:rsid w:val="005B0D4C"/>
    <w:rsid w:val="005B4DB0"/>
    <w:rsid w:val="005C5211"/>
    <w:rsid w:val="005C6432"/>
    <w:rsid w:val="005D1C1A"/>
    <w:rsid w:val="005E369C"/>
    <w:rsid w:val="005E5CF9"/>
    <w:rsid w:val="005E5E8A"/>
    <w:rsid w:val="005F7232"/>
    <w:rsid w:val="00600EC9"/>
    <w:rsid w:val="00621A78"/>
    <w:rsid w:val="00622F99"/>
    <w:rsid w:val="00633839"/>
    <w:rsid w:val="00634A91"/>
    <w:rsid w:val="00651CFC"/>
    <w:rsid w:val="00657A13"/>
    <w:rsid w:val="00661EF8"/>
    <w:rsid w:val="00671F22"/>
    <w:rsid w:val="0069127E"/>
    <w:rsid w:val="006943F2"/>
    <w:rsid w:val="006C12D7"/>
    <w:rsid w:val="006C221B"/>
    <w:rsid w:val="006C312A"/>
    <w:rsid w:val="006E198A"/>
    <w:rsid w:val="006E69DA"/>
    <w:rsid w:val="00717030"/>
    <w:rsid w:val="00723C7E"/>
    <w:rsid w:val="00733FE2"/>
    <w:rsid w:val="00740074"/>
    <w:rsid w:val="00745367"/>
    <w:rsid w:val="00754238"/>
    <w:rsid w:val="00755C94"/>
    <w:rsid w:val="007777A8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0A"/>
    <w:rsid w:val="0081337E"/>
    <w:rsid w:val="00813F05"/>
    <w:rsid w:val="0082144A"/>
    <w:rsid w:val="0084197D"/>
    <w:rsid w:val="00844205"/>
    <w:rsid w:val="00845FFF"/>
    <w:rsid w:val="00854393"/>
    <w:rsid w:val="008557E0"/>
    <w:rsid w:val="00867BAE"/>
    <w:rsid w:val="00876840"/>
    <w:rsid w:val="008801DF"/>
    <w:rsid w:val="008825B0"/>
    <w:rsid w:val="00891A53"/>
    <w:rsid w:val="008947E3"/>
    <w:rsid w:val="00897BF2"/>
    <w:rsid w:val="008A31F5"/>
    <w:rsid w:val="008B20B2"/>
    <w:rsid w:val="008B2B93"/>
    <w:rsid w:val="008B4809"/>
    <w:rsid w:val="008E3E02"/>
    <w:rsid w:val="008E4AF8"/>
    <w:rsid w:val="008E79B1"/>
    <w:rsid w:val="008F3AAC"/>
    <w:rsid w:val="009259D2"/>
    <w:rsid w:val="00931F76"/>
    <w:rsid w:val="00941692"/>
    <w:rsid w:val="00947849"/>
    <w:rsid w:val="0095534D"/>
    <w:rsid w:val="009663E6"/>
    <w:rsid w:val="00972FE7"/>
    <w:rsid w:val="0097634C"/>
    <w:rsid w:val="0098061D"/>
    <w:rsid w:val="009878A7"/>
    <w:rsid w:val="00992B5E"/>
    <w:rsid w:val="009A311F"/>
    <w:rsid w:val="009A4353"/>
    <w:rsid w:val="009C12C0"/>
    <w:rsid w:val="009C13AD"/>
    <w:rsid w:val="009C1AFE"/>
    <w:rsid w:val="009C296E"/>
    <w:rsid w:val="009C5AE1"/>
    <w:rsid w:val="009D0FF5"/>
    <w:rsid w:val="009D3A86"/>
    <w:rsid w:val="009E40A5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0C5"/>
    <w:rsid w:val="00A36811"/>
    <w:rsid w:val="00A44E8D"/>
    <w:rsid w:val="00A46BEA"/>
    <w:rsid w:val="00A52667"/>
    <w:rsid w:val="00A70C6E"/>
    <w:rsid w:val="00A738BC"/>
    <w:rsid w:val="00A84450"/>
    <w:rsid w:val="00A86148"/>
    <w:rsid w:val="00AB7BA8"/>
    <w:rsid w:val="00AC2784"/>
    <w:rsid w:val="00AC511E"/>
    <w:rsid w:val="00AD339A"/>
    <w:rsid w:val="00AD571F"/>
    <w:rsid w:val="00AE49AB"/>
    <w:rsid w:val="00AF4726"/>
    <w:rsid w:val="00AF5CD8"/>
    <w:rsid w:val="00B06F45"/>
    <w:rsid w:val="00B079BF"/>
    <w:rsid w:val="00B21EB5"/>
    <w:rsid w:val="00B33CB9"/>
    <w:rsid w:val="00B45EEE"/>
    <w:rsid w:val="00B54893"/>
    <w:rsid w:val="00B73AC4"/>
    <w:rsid w:val="00B84890"/>
    <w:rsid w:val="00B96AE9"/>
    <w:rsid w:val="00BB64C5"/>
    <w:rsid w:val="00BC01C9"/>
    <w:rsid w:val="00BC1A80"/>
    <w:rsid w:val="00BD385C"/>
    <w:rsid w:val="00BE1AD9"/>
    <w:rsid w:val="00BE3EDC"/>
    <w:rsid w:val="00BE73B3"/>
    <w:rsid w:val="00C074BF"/>
    <w:rsid w:val="00C17736"/>
    <w:rsid w:val="00C20AAC"/>
    <w:rsid w:val="00C21718"/>
    <w:rsid w:val="00C23549"/>
    <w:rsid w:val="00C513CA"/>
    <w:rsid w:val="00C60967"/>
    <w:rsid w:val="00C60E53"/>
    <w:rsid w:val="00C613F8"/>
    <w:rsid w:val="00C70F72"/>
    <w:rsid w:val="00C7429A"/>
    <w:rsid w:val="00C76CE4"/>
    <w:rsid w:val="00C82862"/>
    <w:rsid w:val="00C82AA7"/>
    <w:rsid w:val="00C83C9E"/>
    <w:rsid w:val="00CE1C06"/>
    <w:rsid w:val="00D068CB"/>
    <w:rsid w:val="00D33187"/>
    <w:rsid w:val="00D47651"/>
    <w:rsid w:val="00D52149"/>
    <w:rsid w:val="00D548CC"/>
    <w:rsid w:val="00D62027"/>
    <w:rsid w:val="00D65ECC"/>
    <w:rsid w:val="00D71E52"/>
    <w:rsid w:val="00D72586"/>
    <w:rsid w:val="00D75932"/>
    <w:rsid w:val="00D76BB4"/>
    <w:rsid w:val="00D81515"/>
    <w:rsid w:val="00D82CA2"/>
    <w:rsid w:val="00D833C6"/>
    <w:rsid w:val="00D85748"/>
    <w:rsid w:val="00D96158"/>
    <w:rsid w:val="00DA48F5"/>
    <w:rsid w:val="00DC5902"/>
    <w:rsid w:val="00DE2174"/>
    <w:rsid w:val="00E00436"/>
    <w:rsid w:val="00E0413C"/>
    <w:rsid w:val="00E070EC"/>
    <w:rsid w:val="00E15542"/>
    <w:rsid w:val="00E2067A"/>
    <w:rsid w:val="00E327C8"/>
    <w:rsid w:val="00E46979"/>
    <w:rsid w:val="00E56A1E"/>
    <w:rsid w:val="00E611CE"/>
    <w:rsid w:val="00E659E8"/>
    <w:rsid w:val="00E6784F"/>
    <w:rsid w:val="00E8629D"/>
    <w:rsid w:val="00E966C6"/>
    <w:rsid w:val="00EA5216"/>
    <w:rsid w:val="00EB1261"/>
    <w:rsid w:val="00EB2D1D"/>
    <w:rsid w:val="00EB502E"/>
    <w:rsid w:val="00EB6ADE"/>
    <w:rsid w:val="00EC79B0"/>
    <w:rsid w:val="00EC7E8B"/>
    <w:rsid w:val="00ED7652"/>
    <w:rsid w:val="00EF3CD6"/>
    <w:rsid w:val="00EF5976"/>
    <w:rsid w:val="00F028E3"/>
    <w:rsid w:val="00F20593"/>
    <w:rsid w:val="00F36394"/>
    <w:rsid w:val="00F4159E"/>
    <w:rsid w:val="00F4304B"/>
    <w:rsid w:val="00F44EBF"/>
    <w:rsid w:val="00F67336"/>
    <w:rsid w:val="00F8124B"/>
    <w:rsid w:val="00F81438"/>
    <w:rsid w:val="00F8235B"/>
    <w:rsid w:val="00F85426"/>
    <w:rsid w:val="00F86838"/>
    <w:rsid w:val="00FA1DFD"/>
    <w:rsid w:val="00FA5148"/>
    <w:rsid w:val="00FB2540"/>
    <w:rsid w:val="00FB5089"/>
    <w:rsid w:val="00FB5D7D"/>
    <w:rsid w:val="00FC45C4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1"/>
      </w:numPr>
    </w:pPr>
  </w:style>
  <w:style w:type="paragraph" w:styleId="ListBullet2">
    <w:name w:val="List Bullet 2"/>
    <w:basedOn w:val="Normal"/>
    <w:autoRedefine/>
    <w:pPr>
      <w:numPr>
        <w:numId w:val="2"/>
      </w:numPr>
    </w:pPr>
  </w:style>
  <w:style w:type="paragraph" w:styleId="ListBullet3">
    <w:name w:val="List Bullet 3"/>
    <w:basedOn w:val="Normal"/>
    <w:autoRedefine/>
    <w:pPr>
      <w:numPr>
        <w:numId w:val="3"/>
      </w:numPr>
    </w:pPr>
  </w:style>
  <w:style w:type="paragraph" w:styleId="ListBullet4">
    <w:name w:val="List Bullet 4"/>
    <w:basedOn w:val="Normal"/>
    <w:autoRedefine/>
    <w:pPr>
      <w:numPr>
        <w:numId w:val="4"/>
      </w:numPr>
    </w:pPr>
  </w:style>
  <w:style w:type="paragraph" w:styleId="ListBullet5">
    <w:name w:val="List Bullet 5"/>
    <w:basedOn w:val="Normal"/>
    <w:autoRedefine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uiPriority w:val="99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</Template>
  <TotalTime>0</TotalTime>
  <Pages>9</Pages>
  <Words>286</Words>
  <Characters>1631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>Oklahoma State University-Okmulgee</vt:lpstr>
      <vt:lpstr>    Functions Eliminate Redundancy</vt:lpstr>
      <vt:lpstr>        Page 169</vt:lpstr>
      <vt:lpstr>Design with Recursive Functions</vt:lpstr>
      <vt:lpstr>    Defining a Recursive Function</vt:lpstr>
      <vt:lpstr>        Page 176</vt:lpstr>
      <vt:lpstr>        Page 177</vt:lpstr>
      <vt:lpstr>    Tracing a Recursive Function</vt:lpstr>
      <vt:lpstr>        Page 178</vt:lpstr>
      <vt:lpstr>    Recursive Sentence Structure</vt:lpstr>
      <vt:lpstr>        Page 179</vt:lpstr>
      <vt:lpstr>    Infinite Recursion</vt:lpstr>
      <vt:lpstr>        Page 180</vt:lpstr>
    </vt:vector>
  </TitlesOfParts>
  <LinksUpToDate>false</LinksUpToDate>
  <CharactersWithSpaces>1914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2022-06-27T02:16:00Z</dcterms:created>
  <dcterms:modified xsi:type="dcterms:W3CDTF">2022-06-27T02:16:00Z</dcterms:modified>
</cp:coreProperties>
</file>